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E7D4" w14:textId="77777777" w:rsidR="00A55D81" w:rsidRDefault="00A55D81" w:rsidP="00815A12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1" locked="1" layoutInCell="1" allowOverlap="1" wp14:anchorId="74DC3B20" wp14:editId="3FD52DCA">
                <wp:simplePos x="0" y="0"/>
                <wp:positionH relativeFrom="page">
                  <wp:posOffset>7543800</wp:posOffset>
                </wp:positionH>
                <wp:positionV relativeFrom="paragraph">
                  <wp:posOffset>-691515</wp:posOffset>
                </wp:positionV>
                <wp:extent cx="228600" cy="10058400"/>
                <wp:effectExtent l="0" t="0" r="0" b="0"/>
                <wp:wrapNone/>
                <wp:docPr id="265580406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  <a:alpha val="3828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2076C" id="Rectangle 1" o:spid="_x0000_s1026" style="position:absolute;margin-left:594pt;margin-top:-54.45pt;width:18pt;height:11in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" fillcolor="#c8d2e9 [1302]" stroked="f" strokeweight="1pt">
                <v:fill opacity="2518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4"/>
        <w:gridCol w:w="3126"/>
        <w:gridCol w:w="288"/>
        <w:gridCol w:w="3942"/>
        <w:gridCol w:w="2520"/>
        <w:gridCol w:w="90"/>
      </w:tblGrid>
      <w:tr w:rsidR="00816833" w:rsidRPr="008F4D7B" w14:paraId="2E38DBB1" w14:textId="77777777" w:rsidTr="00446CCC">
        <w:trPr>
          <w:trHeight w:val="1827"/>
        </w:trPr>
        <w:tc>
          <w:tcPr>
            <w:tcW w:w="114" w:type="dxa"/>
          </w:tcPr>
          <w:p w14:paraId="064A9F83" w14:textId="77777777" w:rsidR="00816833" w:rsidRDefault="00816833" w:rsidP="00815A12">
            <w:pPr>
              <w:rPr>
                <w:shd w:val="clear" w:color="auto" w:fill="FFFFFF"/>
              </w:rPr>
            </w:pPr>
          </w:p>
        </w:tc>
        <w:tc>
          <w:tcPr>
            <w:tcW w:w="7356" w:type="dxa"/>
            <w:gridSpan w:val="3"/>
          </w:tcPr>
          <w:p w14:paraId="77D622DA" w14:textId="04A812A3" w:rsidR="00816833" w:rsidRPr="00132DD4" w:rsidRDefault="008F4D7B" w:rsidP="00FC55B2">
            <w:pPr>
              <w:pStyle w:val="Title"/>
            </w:pPr>
            <w:r>
              <w:t>{name}</w:t>
            </w:r>
          </w:p>
          <w:p w14:paraId="6D040339" w14:textId="57FC82E9" w:rsidR="00816833" w:rsidRDefault="008F4D7B" w:rsidP="000930DF">
            <w:pPr>
              <w:pStyle w:val="Subtitle"/>
              <w:rPr>
                <w:shd w:val="clear" w:color="auto" w:fill="FFFFFF"/>
              </w:rPr>
            </w:pPr>
            <w:r>
              <w:t>{role}</w:t>
            </w:r>
          </w:p>
        </w:tc>
        <w:tc>
          <w:tcPr>
            <w:tcW w:w="2520" w:type="dxa"/>
          </w:tcPr>
          <w:p w14:paraId="6D1ED8F2" w14:textId="33DBB665" w:rsidR="00816833" w:rsidRDefault="008F4D7B" w:rsidP="008F4D7B">
            <w:pPr>
              <w:jc w:val="right"/>
              <w:rPr>
                <w:lang w:val="fr-FR"/>
              </w:rPr>
            </w:pPr>
            <w:r>
              <w:t>{</w:t>
            </w:r>
            <w:r w:rsidR="00657247">
              <w:t>address</w:t>
            </w:r>
            <w:r>
              <w:t>}</w:t>
            </w:r>
          </w:p>
          <w:p w14:paraId="5375A45D" w14:textId="7C575F21" w:rsidR="00816833" w:rsidRPr="008F4D7B" w:rsidRDefault="008F4D7B" w:rsidP="000930DF">
            <w:pPr>
              <w:jc w:val="right"/>
              <w:rPr>
                <w:lang w:val="fr-FR"/>
              </w:rPr>
            </w:pPr>
            <w:r w:rsidRPr="008F4D7B">
              <w:rPr>
                <w:lang w:val="fr-FR"/>
              </w:rPr>
              <w:t>{</w:t>
            </w:r>
            <w:r>
              <w:rPr>
                <w:lang w:val="fr-FR"/>
              </w:rPr>
              <w:t>phone}</w:t>
            </w:r>
          </w:p>
          <w:p w14:paraId="632F65B7" w14:textId="40B660C9" w:rsidR="00816833" w:rsidRPr="007F4DAF" w:rsidRDefault="008F4D7B" w:rsidP="000930DF">
            <w:pPr>
              <w:jc w:val="right"/>
              <w:rPr>
                <w:shd w:val="clear" w:color="auto" w:fill="FFFFFF"/>
                <w:lang w:val="fr-FR"/>
              </w:rPr>
            </w:pPr>
            <w:r>
              <w:rPr>
                <w:shd w:val="clear" w:color="auto" w:fill="FFFFFF"/>
                <w:lang w:val="fr-FR"/>
              </w:rPr>
              <w:t>{mail}</w:t>
            </w:r>
          </w:p>
        </w:tc>
        <w:tc>
          <w:tcPr>
            <w:tcW w:w="90" w:type="dxa"/>
          </w:tcPr>
          <w:p w14:paraId="2C5E06D5" w14:textId="77777777" w:rsidR="00816833" w:rsidRPr="007F4DAF" w:rsidRDefault="00816833" w:rsidP="00815A12">
            <w:pPr>
              <w:rPr>
                <w:shd w:val="clear" w:color="auto" w:fill="FFFFFF"/>
                <w:lang w:val="fr-FR"/>
              </w:rPr>
            </w:pPr>
          </w:p>
        </w:tc>
      </w:tr>
      <w:tr w:rsidR="00FC55B2" w:rsidRPr="008F4D7B" w14:paraId="56316BFF" w14:textId="77777777" w:rsidTr="00446CCC">
        <w:trPr>
          <w:trHeight w:val="930"/>
        </w:trPr>
        <w:tc>
          <w:tcPr>
            <w:tcW w:w="114" w:type="dxa"/>
          </w:tcPr>
          <w:p w14:paraId="5650E59F" w14:textId="77777777" w:rsidR="00FC55B2" w:rsidRPr="007F4DAF" w:rsidRDefault="00FC55B2" w:rsidP="00815A12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3126" w:type="dxa"/>
            <w:tcBorders>
              <w:top w:val="single" w:sz="24" w:space="0" w:color="ACBCDF" w:themeColor="accent3" w:themeTint="99"/>
            </w:tcBorders>
          </w:tcPr>
          <w:p w14:paraId="7885FA2C" w14:textId="77777777" w:rsidR="00FC55B2" w:rsidRPr="007F4DAF" w:rsidRDefault="00FC55B2" w:rsidP="002F1938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288" w:type="dxa"/>
            <w:tcBorders>
              <w:top w:val="single" w:sz="24" w:space="0" w:color="E7E6E6" w:themeColor="background2"/>
            </w:tcBorders>
          </w:tcPr>
          <w:p w14:paraId="46DB5C06" w14:textId="77777777" w:rsidR="00FC55B2" w:rsidRPr="007F4DAF" w:rsidRDefault="00FC55B2" w:rsidP="002F1938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6462" w:type="dxa"/>
            <w:gridSpan w:val="2"/>
            <w:tcBorders>
              <w:top w:val="single" w:sz="24" w:space="0" w:color="E7E6E6" w:themeColor="background2"/>
            </w:tcBorders>
          </w:tcPr>
          <w:p w14:paraId="68663DB3" w14:textId="77777777" w:rsidR="00FC55B2" w:rsidRPr="007F4DAF" w:rsidRDefault="00FC55B2" w:rsidP="002F1938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90" w:type="dxa"/>
          </w:tcPr>
          <w:p w14:paraId="3559EEF8" w14:textId="77777777" w:rsidR="00FC55B2" w:rsidRPr="007F4DAF" w:rsidRDefault="00FC55B2" w:rsidP="00815A12">
            <w:pPr>
              <w:rPr>
                <w:shd w:val="clear" w:color="auto" w:fill="FFFFFF"/>
                <w:lang w:val="fr-FR"/>
              </w:rPr>
            </w:pPr>
          </w:p>
        </w:tc>
      </w:tr>
      <w:tr w:rsidR="00446CCC" w14:paraId="6255E1D4" w14:textId="77777777" w:rsidTr="00342122">
        <w:trPr>
          <w:trHeight w:val="2160"/>
        </w:trPr>
        <w:tc>
          <w:tcPr>
            <w:tcW w:w="114" w:type="dxa"/>
          </w:tcPr>
          <w:p w14:paraId="4108EF8D" w14:textId="77777777" w:rsidR="00446CCC" w:rsidRPr="007F4DAF" w:rsidRDefault="00446CCC" w:rsidP="00686C88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3126" w:type="dxa"/>
            <w:vMerge w:val="restart"/>
          </w:tcPr>
          <w:p w14:paraId="0EDACCDE" w14:textId="07CB9AB3" w:rsidR="00446CCC" w:rsidRPr="00812E93" w:rsidRDefault="008F4D7B" w:rsidP="00446CCC">
            <w:pPr>
              <w:pStyle w:val="Heading2"/>
            </w:pPr>
            <w:r>
              <w:t>{current_date}</w:t>
            </w:r>
          </w:p>
        </w:tc>
        <w:tc>
          <w:tcPr>
            <w:tcW w:w="288" w:type="dxa"/>
            <w:vMerge w:val="restart"/>
          </w:tcPr>
          <w:p w14:paraId="7AF20F8D" w14:textId="77777777" w:rsidR="00446CCC" w:rsidRDefault="00446CCC" w:rsidP="00686C88">
            <w:pPr>
              <w:rPr>
                <w:shd w:val="clear" w:color="auto" w:fill="FFFFFF"/>
              </w:rPr>
            </w:pPr>
          </w:p>
        </w:tc>
        <w:tc>
          <w:tcPr>
            <w:tcW w:w="6462" w:type="dxa"/>
            <w:gridSpan w:val="2"/>
            <w:vMerge w:val="restart"/>
          </w:tcPr>
          <w:p w14:paraId="2B4EC186" w14:textId="7C2603FB" w:rsidR="00446CCC" w:rsidRDefault="008F4D7B" w:rsidP="00446CCC">
            <w:r>
              <w:t>{</w:t>
            </w:r>
            <w:r w:rsidR="00C21F14">
              <w:t>@</w:t>
            </w:r>
            <w:r>
              <w:t>content}</w:t>
            </w:r>
          </w:p>
          <w:p w14:paraId="0762EE60" w14:textId="77777777" w:rsidR="00446CCC" w:rsidRDefault="00446CCC" w:rsidP="00446CCC">
            <w:pPr>
              <w:rPr>
                <w:shd w:val="clear" w:color="auto" w:fill="FFFFFF"/>
              </w:rPr>
            </w:pPr>
          </w:p>
        </w:tc>
        <w:tc>
          <w:tcPr>
            <w:tcW w:w="90" w:type="dxa"/>
          </w:tcPr>
          <w:p w14:paraId="795F914B" w14:textId="77777777" w:rsidR="00446CCC" w:rsidRDefault="00446CCC" w:rsidP="00686C88">
            <w:pPr>
              <w:rPr>
                <w:shd w:val="clear" w:color="auto" w:fill="FFFFFF"/>
              </w:rPr>
            </w:pPr>
          </w:p>
        </w:tc>
      </w:tr>
      <w:tr w:rsidR="00446CCC" w14:paraId="3C210BB7" w14:textId="77777777" w:rsidTr="00342122">
        <w:trPr>
          <w:trHeight w:val="1800"/>
        </w:trPr>
        <w:tc>
          <w:tcPr>
            <w:tcW w:w="114" w:type="dxa"/>
          </w:tcPr>
          <w:p w14:paraId="13C57E53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3126" w:type="dxa"/>
            <w:vMerge/>
          </w:tcPr>
          <w:p w14:paraId="1A8BF6BE" w14:textId="77777777" w:rsidR="00446CCC" w:rsidRPr="009572FC" w:rsidRDefault="00446CCC" w:rsidP="00446CCC"/>
        </w:tc>
        <w:tc>
          <w:tcPr>
            <w:tcW w:w="288" w:type="dxa"/>
            <w:vMerge/>
          </w:tcPr>
          <w:p w14:paraId="0685A088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6462" w:type="dxa"/>
            <w:gridSpan w:val="2"/>
            <w:vMerge/>
          </w:tcPr>
          <w:p w14:paraId="4F6C3C26" w14:textId="77777777" w:rsidR="00446CCC" w:rsidRPr="00DB0AF1" w:rsidRDefault="00446CCC" w:rsidP="00446CCC">
            <w:pPr>
              <w:pStyle w:val="Heading3"/>
            </w:pPr>
          </w:p>
        </w:tc>
        <w:tc>
          <w:tcPr>
            <w:tcW w:w="90" w:type="dxa"/>
          </w:tcPr>
          <w:p w14:paraId="064C673C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</w:tr>
      <w:tr w:rsidR="00446CCC" w14:paraId="297BC8F3" w14:textId="77777777" w:rsidTr="006044F0">
        <w:trPr>
          <w:trHeight w:val="70"/>
        </w:trPr>
        <w:tc>
          <w:tcPr>
            <w:tcW w:w="114" w:type="dxa"/>
          </w:tcPr>
          <w:p w14:paraId="5ACB37AE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3126" w:type="dxa"/>
            <w:vMerge/>
          </w:tcPr>
          <w:p w14:paraId="41240400" w14:textId="77777777" w:rsidR="00446CCC" w:rsidRPr="009572FC" w:rsidRDefault="00446CCC" w:rsidP="00446CCC"/>
        </w:tc>
        <w:tc>
          <w:tcPr>
            <w:tcW w:w="288" w:type="dxa"/>
            <w:vMerge/>
          </w:tcPr>
          <w:p w14:paraId="1DBA3C29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6462" w:type="dxa"/>
            <w:gridSpan w:val="2"/>
            <w:vMerge/>
          </w:tcPr>
          <w:p w14:paraId="0CA2A14D" w14:textId="77777777" w:rsidR="00446CCC" w:rsidRPr="00DB0AF1" w:rsidRDefault="00446CCC" w:rsidP="00485724">
            <w:pPr>
              <w:pStyle w:val="Heading3"/>
            </w:pPr>
          </w:p>
        </w:tc>
        <w:tc>
          <w:tcPr>
            <w:tcW w:w="90" w:type="dxa"/>
          </w:tcPr>
          <w:p w14:paraId="5612C77C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</w:tr>
    </w:tbl>
    <w:p w14:paraId="0CD8D125" w14:textId="77777777" w:rsidR="00F65859" w:rsidRDefault="00F65859" w:rsidP="00815A12"/>
    <w:sectPr w:rsidR="00F65859" w:rsidSect="00816833">
      <w:pgSz w:w="12240" w:h="15840"/>
      <w:pgMar w:top="1080" w:right="1080" w:bottom="90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4A952" w14:textId="77777777" w:rsidR="005A4A08" w:rsidRDefault="005A4A08" w:rsidP="00686C88">
      <w:r>
        <w:separator/>
      </w:r>
    </w:p>
  </w:endnote>
  <w:endnote w:type="continuationSeparator" w:id="0">
    <w:p w14:paraId="4EB0DABC" w14:textId="77777777" w:rsidR="005A4A08" w:rsidRDefault="005A4A08" w:rsidP="00686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Medium">
    <w:charset w:val="00"/>
    <w:family w:val="auto"/>
    <w:pitch w:val="variable"/>
    <w:sig w:usb0="800000AF" w:usb1="5000204A" w:usb2="00000000" w:usb3="00000000" w:csb0="0000009B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6D4D" w14:textId="77777777" w:rsidR="005A4A08" w:rsidRDefault="005A4A08" w:rsidP="00686C88">
      <w:r>
        <w:separator/>
      </w:r>
    </w:p>
  </w:footnote>
  <w:footnote w:type="continuationSeparator" w:id="0">
    <w:p w14:paraId="3C6077B4" w14:textId="77777777" w:rsidR="005A4A08" w:rsidRDefault="005A4A08" w:rsidP="00686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7787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679C2"/>
    <w:multiLevelType w:val="hybridMultilevel"/>
    <w:tmpl w:val="673A9A80"/>
    <w:lvl w:ilvl="0" w:tplc="54F25FBE">
      <w:start w:val="316"/>
      <w:numFmt w:val="bullet"/>
      <w:lvlText w:val="-"/>
      <w:lvlJc w:val="left"/>
      <w:pPr>
        <w:ind w:left="4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FA00DF8"/>
    <w:multiLevelType w:val="hybridMultilevel"/>
    <w:tmpl w:val="A6EE7F1E"/>
    <w:lvl w:ilvl="0" w:tplc="C6C403D0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97AC9"/>
    <w:multiLevelType w:val="hybridMultilevel"/>
    <w:tmpl w:val="8F08CDFA"/>
    <w:lvl w:ilvl="0" w:tplc="5764F454">
      <w:start w:val="1"/>
      <w:numFmt w:val="bullet"/>
      <w:lvlText w:val=""/>
      <w:lvlJc w:val="left"/>
      <w:pPr>
        <w:tabs>
          <w:tab w:val="num" w:pos="360"/>
        </w:tabs>
        <w:ind w:left="360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07432"/>
    <w:multiLevelType w:val="hybridMultilevel"/>
    <w:tmpl w:val="98486BCC"/>
    <w:lvl w:ilvl="0" w:tplc="D1100CF6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3029B"/>
    <w:multiLevelType w:val="hybridMultilevel"/>
    <w:tmpl w:val="221284FA"/>
    <w:lvl w:ilvl="0" w:tplc="F286A86E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B117B"/>
    <w:multiLevelType w:val="multilevel"/>
    <w:tmpl w:val="6CA46AF8"/>
    <w:styleLink w:val="CurrentList1"/>
    <w:lvl w:ilvl="0">
      <w:start w:val="1"/>
      <w:numFmt w:val="bullet"/>
      <w:lvlText w:val=""/>
      <w:lvlJc w:val="left"/>
      <w:pPr>
        <w:tabs>
          <w:tab w:val="num" w:pos="1224"/>
        </w:tabs>
        <w:ind w:left="720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4552F"/>
    <w:multiLevelType w:val="hybridMultilevel"/>
    <w:tmpl w:val="AD4022CA"/>
    <w:lvl w:ilvl="0" w:tplc="153AA240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E507B"/>
    <w:multiLevelType w:val="hybridMultilevel"/>
    <w:tmpl w:val="6D0C01EE"/>
    <w:lvl w:ilvl="0" w:tplc="69D22A20">
      <w:start w:val="1"/>
      <w:numFmt w:val="bullet"/>
      <w:lvlText w:val=""/>
      <w:lvlJc w:val="left"/>
      <w:pPr>
        <w:tabs>
          <w:tab w:val="num" w:pos="1224"/>
        </w:tabs>
        <w:ind w:left="936" w:hanging="64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4497C"/>
    <w:multiLevelType w:val="hybridMultilevel"/>
    <w:tmpl w:val="43A0E800"/>
    <w:lvl w:ilvl="0" w:tplc="A4722F1C">
      <w:start w:val="1"/>
      <w:numFmt w:val="bullet"/>
      <w:lvlText w:val=""/>
      <w:lvlJc w:val="left"/>
      <w:pPr>
        <w:tabs>
          <w:tab w:val="num" w:pos="1224"/>
        </w:tabs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C6A5D"/>
    <w:multiLevelType w:val="multilevel"/>
    <w:tmpl w:val="8124DD68"/>
    <w:styleLink w:val="CurrentList2"/>
    <w:lvl w:ilvl="0">
      <w:start w:val="1"/>
      <w:numFmt w:val="bullet"/>
      <w:lvlText w:val=""/>
      <w:lvlJc w:val="left"/>
      <w:pPr>
        <w:tabs>
          <w:tab w:val="num" w:pos="1224"/>
        </w:tabs>
        <w:ind w:left="792" w:hanging="50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91304">
    <w:abstractNumId w:val="0"/>
  </w:num>
  <w:num w:numId="2" w16cid:durableId="107089800">
    <w:abstractNumId w:val="3"/>
  </w:num>
  <w:num w:numId="3" w16cid:durableId="798185439">
    <w:abstractNumId w:val="7"/>
  </w:num>
  <w:num w:numId="4" w16cid:durableId="936061053">
    <w:abstractNumId w:val="9"/>
  </w:num>
  <w:num w:numId="5" w16cid:durableId="1732146685">
    <w:abstractNumId w:val="8"/>
  </w:num>
  <w:num w:numId="6" w16cid:durableId="1095787848">
    <w:abstractNumId w:val="1"/>
  </w:num>
  <w:num w:numId="7" w16cid:durableId="988440191">
    <w:abstractNumId w:val="4"/>
  </w:num>
  <w:num w:numId="8" w16cid:durableId="836502809">
    <w:abstractNumId w:val="5"/>
  </w:num>
  <w:num w:numId="9" w16cid:durableId="1939098757">
    <w:abstractNumId w:val="2"/>
  </w:num>
  <w:num w:numId="10" w16cid:durableId="1948275283">
    <w:abstractNumId w:val="0"/>
  </w:num>
  <w:num w:numId="11" w16cid:durableId="1508209007">
    <w:abstractNumId w:val="6"/>
  </w:num>
  <w:num w:numId="12" w16cid:durableId="1820420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2E"/>
    <w:rsid w:val="00000D42"/>
    <w:rsid w:val="000322D1"/>
    <w:rsid w:val="00034F88"/>
    <w:rsid w:val="000930DF"/>
    <w:rsid w:val="000B00AA"/>
    <w:rsid w:val="000C1585"/>
    <w:rsid w:val="00104ADC"/>
    <w:rsid w:val="00125E82"/>
    <w:rsid w:val="00132DD4"/>
    <w:rsid w:val="00157073"/>
    <w:rsid w:val="0016059D"/>
    <w:rsid w:val="001958ED"/>
    <w:rsid w:val="001C4845"/>
    <w:rsid w:val="002F1938"/>
    <w:rsid w:val="002F277C"/>
    <w:rsid w:val="003240AD"/>
    <w:rsid w:val="00342122"/>
    <w:rsid w:val="003820B3"/>
    <w:rsid w:val="003A0FE2"/>
    <w:rsid w:val="003E791B"/>
    <w:rsid w:val="00414E7C"/>
    <w:rsid w:val="00446CCC"/>
    <w:rsid w:val="00482C1D"/>
    <w:rsid w:val="00485724"/>
    <w:rsid w:val="004C7D29"/>
    <w:rsid w:val="004E6605"/>
    <w:rsid w:val="004F248F"/>
    <w:rsid w:val="00513C3B"/>
    <w:rsid w:val="00567DB7"/>
    <w:rsid w:val="005A4A08"/>
    <w:rsid w:val="005F4047"/>
    <w:rsid w:val="00657247"/>
    <w:rsid w:val="00686C88"/>
    <w:rsid w:val="006C2DD3"/>
    <w:rsid w:val="0075149E"/>
    <w:rsid w:val="00783F35"/>
    <w:rsid w:val="007B3EF4"/>
    <w:rsid w:val="007F4DAF"/>
    <w:rsid w:val="00802B08"/>
    <w:rsid w:val="00812E93"/>
    <w:rsid w:val="00815A12"/>
    <w:rsid w:val="00816833"/>
    <w:rsid w:val="008175E4"/>
    <w:rsid w:val="008A224A"/>
    <w:rsid w:val="008C5601"/>
    <w:rsid w:val="008F4D7B"/>
    <w:rsid w:val="00900D58"/>
    <w:rsid w:val="009D137A"/>
    <w:rsid w:val="00A17985"/>
    <w:rsid w:val="00A51153"/>
    <w:rsid w:val="00A55D81"/>
    <w:rsid w:val="00A62D19"/>
    <w:rsid w:val="00AA4EC1"/>
    <w:rsid w:val="00AB79B1"/>
    <w:rsid w:val="00C00329"/>
    <w:rsid w:val="00C21F14"/>
    <w:rsid w:val="00C31C0B"/>
    <w:rsid w:val="00CD3679"/>
    <w:rsid w:val="00CD4262"/>
    <w:rsid w:val="00D50C2F"/>
    <w:rsid w:val="00E079E7"/>
    <w:rsid w:val="00E31A97"/>
    <w:rsid w:val="00E3772E"/>
    <w:rsid w:val="00E65632"/>
    <w:rsid w:val="00E715BE"/>
    <w:rsid w:val="00E86D3A"/>
    <w:rsid w:val="00F53958"/>
    <w:rsid w:val="00F65859"/>
    <w:rsid w:val="00F87F27"/>
    <w:rsid w:val="00FC4DC0"/>
    <w:rsid w:val="00FC55B2"/>
    <w:rsid w:val="00FF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87FD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AF"/>
    <w:rPr>
      <w:color w:val="000000" w:themeColor="text1"/>
      <w:spacing w:val="-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5B2"/>
    <w:pPr>
      <w:keepNext/>
      <w:keepLines/>
      <w:spacing w:line="280" w:lineRule="exact"/>
      <w:outlineLvl w:val="0"/>
    </w:pPr>
    <w:rPr>
      <w:rFonts w:asciiTheme="majorHAnsi" w:eastAsiaTheme="majorEastAsia" w:hAnsiTheme="majorHAnsi" w:cs="Times New Roman (Headings CS)"/>
      <w:b/>
      <w:caps/>
      <w:color w:val="292733" w:themeColor="text2" w:themeShade="BF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6C88"/>
    <w:pPr>
      <w:keepNext/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342122"/>
    <w:pPr>
      <w:keepNext/>
      <w:keepLines/>
      <w:spacing w:before="120"/>
      <w:outlineLvl w:val="2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46CCC"/>
    <w:rPr>
      <w:rFonts w:eastAsiaTheme="majorEastAsia" w:cstheme="majorBidi"/>
      <w:i/>
      <w:color w:val="000000" w:themeColor="text1"/>
      <w:spacing w:val="-4"/>
      <w:sz w:val="20"/>
    </w:rPr>
  </w:style>
  <w:style w:type="table" w:styleId="TableGrid">
    <w:name w:val="Table Grid"/>
    <w:basedOn w:val="TableNormal"/>
    <w:uiPriority w:val="39"/>
    <w:rsid w:val="00900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55B2"/>
    <w:rPr>
      <w:rFonts w:asciiTheme="majorHAnsi" w:eastAsiaTheme="majorEastAsia" w:hAnsiTheme="majorHAnsi" w:cs="Times New Roman (Headings CS)"/>
      <w:b/>
      <w:caps/>
      <w:color w:val="292733" w:themeColor="text2" w:themeShade="BF"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5A12"/>
    <w:rPr>
      <w:rFonts w:asciiTheme="majorHAnsi" w:eastAsiaTheme="majorEastAsia" w:hAnsiTheme="majorHAnsi" w:cstheme="majorBidi"/>
      <w:b/>
      <w:color w:val="000000" w:themeColor="text1"/>
      <w:spacing w:val="-4"/>
      <w:sz w:val="20"/>
      <w:szCs w:val="26"/>
    </w:rPr>
  </w:style>
  <w:style w:type="character" w:styleId="PlaceholderText">
    <w:name w:val="Placeholder Text"/>
    <w:basedOn w:val="DefaultParagraphFont"/>
    <w:uiPriority w:val="99"/>
    <w:semiHidden/>
    <w:rsid w:val="000930DF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B2"/>
    <w:pPr>
      <w:numPr>
        <w:ilvl w:val="1"/>
      </w:numPr>
    </w:pPr>
    <w:rPr>
      <w:rFonts w:asciiTheme="majorHAnsi" w:eastAsiaTheme="minorEastAsia" w:hAnsiTheme="majorHAnsi"/>
      <w:b/>
      <w:color w:val="1F3764" w:themeColor="accent4"/>
      <w:sz w:val="36"/>
      <w:szCs w:val="22"/>
    </w:rPr>
  </w:style>
  <w:style w:type="character" w:styleId="Emphasis">
    <w:name w:val="Emphasis"/>
    <w:basedOn w:val="DefaultParagraphFont"/>
    <w:uiPriority w:val="1"/>
    <w:semiHidden/>
    <w:qFormat/>
    <w:rsid w:val="008C5601"/>
    <w:rPr>
      <w:color w:val="593470" w:themeColor="accent1" w:themeShade="80"/>
    </w:rPr>
  </w:style>
  <w:style w:type="numbering" w:customStyle="1" w:styleId="CurrentList1">
    <w:name w:val="Current List1"/>
    <w:uiPriority w:val="99"/>
    <w:rsid w:val="00132DD4"/>
    <w:pPr>
      <w:numPr>
        <w:numId w:val="11"/>
      </w:numPr>
    </w:pPr>
  </w:style>
  <w:style w:type="numbering" w:customStyle="1" w:styleId="CurrentList2">
    <w:name w:val="Current List2"/>
    <w:uiPriority w:val="99"/>
    <w:rsid w:val="00132DD4"/>
    <w:pPr>
      <w:numPr>
        <w:numId w:val="12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55B2"/>
    <w:rPr>
      <w:rFonts w:asciiTheme="majorHAnsi" w:eastAsiaTheme="majorEastAsia" w:hAnsiTheme="majorHAnsi" w:cstheme="majorBidi"/>
      <w:b/>
      <w:color w:val="7691CA" w:themeColor="accent3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B2"/>
    <w:rPr>
      <w:rFonts w:asciiTheme="majorHAnsi" w:eastAsiaTheme="majorEastAsia" w:hAnsiTheme="majorHAnsi" w:cstheme="majorBidi"/>
      <w:b/>
      <w:color w:val="7691CA" w:themeColor="accent3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C55B2"/>
    <w:rPr>
      <w:rFonts w:asciiTheme="majorHAnsi" w:eastAsiaTheme="minorEastAsia" w:hAnsiTheme="majorHAnsi"/>
      <w:b/>
      <w:color w:val="1F3764" w:themeColor="accent4"/>
      <w:sz w:val="36"/>
      <w:szCs w:val="22"/>
    </w:rPr>
  </w:style>
  <w:style w:type="paragraph" w:styleId="Header">
    <w:name w:val="header"/>
    <w:basedOn w:val="Normal"/>
    <w:link w:val="HeaderChar"/>
    <w:uiPriority w:val="99"/>
    <w:unhideWhenUsed/>
    <w:rsid w:val="005F4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047"/>
    <w:rPr>
      <w:color w:val="000000" w:themeColor="text1"/>
      <w:spacing w:val="-4"/>
      <w:sz w:val="20"/>
    </w:rPr>
  </w:style>
  <w:style w:type="paragraph" w:styleId="Footer">
    <w:name w:val="footer"/>
    <w:basedOn w:val="Normal"/>
    <w:link w:val="FooterChar"/>
    <w:uiPriority w:val="99"/>
    <w:unhideWhenUsed/>
    <w:rsid w:val="005F4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047"/>
    <w:rPr>
      <w:color w:val="000000" w:themeColor="text1"/>
      <w:spacing w:val="-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Resume%20cover%20letter%20when%20referred.dotx" TargetMode="External"/></Relationships>
</file>

<file path=word/theme/theme1.xml><?xml version="1.0" encoding="utf-8"?>
<a:theme xmlns:a="http://schemas.openxmlformats.org/drawingml/2006/main" name="Office Theme">
  <a:themeElements>
    <a:clrScheme name="TM03464381 v1">
      <a:dk1>
        <a:srgbClr val="000000"/>
      </a:dk1>
      <a:lt1>
        <a:srgbClr val="FFFFFF"/>
      </a:lt1>
      <a:dk2>
        <a:srgbClr val="373545"/>
      </a:dk2>
      <a:lt2>
        <a:srgbClr val="E7E6E6"/>
      </a:lt2>
      <a:accent1>
        <a:srgbClr val="AD84C6"/>
      </a:accent1>
      <a:accent2>
        <a:srgbClr val="8784C7"/>
      </a:accent2>
      <a:accent3>
        <a:srgbClr val="7691CA"/>
      </a:accent3>
      <a:accent4>
        <a:srgbClr val="1F3764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10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AA323C-FFEA-4870-89E3-80D6CC7250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DAD32D-57BB-4527-9284-23741E219C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DBC57E-878D-4FE3-AF9E-26E91AD73BC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76520F2-7B90-4387-9535-A0E7FBBF6F3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cover letter when referred.dotx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2025-11-18T04:48:00Z</dcterms:created>
  <dcterms:modified xsi:type="dcterms:W3CDTF">2025-11-25T01:35:00Z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